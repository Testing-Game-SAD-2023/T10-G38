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4A0E3F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4A0E3F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:rsidRPr="00660B74" w14:paraId="33644F26" w14:textId="77777777" w:rsidTr="004A0E3F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4962FFD6" w14:textId="05EC0D4E" w:rsidR="00660B74" w:rsidRPr="00660B74" w:rsidRDefault="00660B74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GB"/>
              </w:rPr>
            </w:pPr>
            <w:r w:rsidRPr="00660B74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GB"/>
              </w:rPr>
              <w:t>Software Architecture D</w:t>
            </w: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GB"/>
              </w:rPr>
              <w:t>esign</w:t>
            </w:r>
          </w:p>
          <w:p w14:paraId="5901C15F" w14:textId="701B2160" w:rsidR="001F2ED3" w:rsidRPr="00660B74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  <w:lang w:val="en-GB"/>
              </w:rPr>
            </w:pPr>
            <w:r w:rsidRPr="00660B74">
              <w:rPr>
                <w:rFonts w:asciiTheme="majorHAnsi" w:hAnsiTheme="majorHAnsi" w:cstheme="majorHAnsi"/>
                <w:sz w:val="32"/>
                <w:szCs w:val="32"/>
                <w:lang w:val="en-GB"/>
              </w:rPr>
              <w:t>Task: 1 – Gruppo: 20</w:t>
            </w:r>
            <w:r w:rsidR="001F2ED3" w:rsidRPr="00660B74">
              <w:rPr>
                <w:rFonts w:asciiTheme="majorHAnsi" w:hAnsiTheme="majorHAnsi" w:cstheme="majorHAnsi"/>
                <w:sz w:val="32"/>
                <w:szCs w:val="32"/>
                <w:lang w:val="en-GB"/>
              </w:rPr>
              <w:t xml:space="preserve"> </w:t>
            </w:r>
          </w:p>
        </w:tc>
      </w:tr>
      <w:tr w:rsidR="00EA3D90" w14:paraId="3845980B" w14:textId="77777777" w:rsidTr="004A0E3F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4A0E3F">
        <w:trPr>
          <w:trHeight w:val="1550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1001879" w14:textId="2FE427CD" w:rsidR="00B55E3A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894312" w:history="1">
            <w:r w:rsidR="00B55E3A" w:rsidRPr="00205C51">
              <w:rPr>
                <w:rStyle w:val="Collegamentoipertestuale"/>
                <w:noProof/>
              </w:rPr>
              <w:t>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Descrizione del Task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BB7D37E" w14:textId="3C368A75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3" w:history="1">
            <w:r w:rsidR="00B55E3A" w:rsidRPr="00205C51">
              <w:rPr>
                <w:rStyle w:val="Collegamentoipertestuale"/>
                <w:noProof/>
              </w:rPr>
              <w:t>1.1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specifici del task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639543A" w14:textId="78A052EC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4" w:history="1">
            <w:r w:rsidR="00B55E3A" w:rsidRPr="00205C51">
              <w:rPr>
                <w:rStyle w:val="Collegamentoipertestuale"/>
                <w:noProof/>
              </w:rPr>
              <w:t>1.2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aggiuntivi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0610B8A" w14:textId="687125BA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5" w:history="1">
            <w:r w:rsidR="00B55E3A" w:rsidRPr="00205C51">
              <w:rPr>
                <w:rStyle w:val="Collegamentoipertestuale"/>
                <w:noProof/>
              </w:rPr>
              <w:t>1.2.1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Registrazione degli amministratori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6047823" w14:textId="28E96B4B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6" w:history="1">
            <w:r w:rsidR="00B55E3A" w:rsidRPr="00205C51">
              <w:rPr>
                <w:rStyle w:val="Collegamentoipertestuale"/>
                <w:noProof/>
              </w:rPr>
              <w:t>1.2.2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Autenticazione degli amministratori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481A9BD" w14:textId="4A0F0EBF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7" w:history="1">
            <w:r w:rsidR="00B55E3A" w:rsidRPr="00205C51">
              <w:rPr>
                <w:rStyle w:val="Collegamentoipertestuale"/>
                <w:noProof/>
              </w:rPr>
              <w:t>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Analisi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D597506" w14:textId="58AE79F0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8" w:history="1">
            <w:r w:rsidR="00B55E3A" w:rsidRPr="00205C51">
              <w:rPr>
                <w:rStyle w:val="Collegamentoipertestuale"/>
                <w:noProof/>
              </w:rPr>
              <w:t>2.1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Use Case Diagram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BEB5E51" w14:textId="7183B353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19" w:history="1">
            <w:r w:rsidR="00B55E3A" w:rsidRPr="00205C51">
              <w:rPr>
                <w:rStyle w:val="Collegamentoipertestuale"/>
                <w:noProof/>
              </w:rPr>
              <w:t>2.2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Storie utente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_Toc139894319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F8E1C13" w14:textId="21EE56BD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0" w:history="1">
            <w:r w:rsidR="00B55E3A" w:rsidRPr="00205C51">
              <w:rPr>
                <w:rStyle w:val="Collegamentoipertestuale"/>
                <w:noProof/>
              </w:rPr>
              <w:t>2.3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Scenari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9D7C5C9" w14:textId="53BEE169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1" w:history="1">
            <w:r w:rsidR="00B55E3A" w:rsidRPr="00205C51">
              <w:rPr>
                <w:rStyle w:val="Collegamentoipertestuale"/>
                <w:noProof/>
              </w:rPr>
              <w:t>2.3.1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Registration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5CBBBC2" w14:textId="41A81CF3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2" w:history="1">
            <w:r w:rsidR="00B55E3A" w:rsidRPr="00205C51">
              <w:rPr>
                <w:rStyle w:val="Collegamentoipertestuale"/>
                <w:noProof/>
              </w:rPr>
              <w:t>2.3.2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Upload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3EEF889" w14:textId="56F8C04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3" w:history="1">
            <w:r w:rsidR="00B55E3A" w:rsidRPr="00205C51">
              <w:rPr>
                <w:rStyle w:val="Collegamentoipertestuale"/>
                <w:noProof/>
              </w:rPr>
              <w:t>2.3.3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View All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1C191AA" w14:textId="7D8F1A8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4" w:history="1">
            <w:r w:rsidR="00B55E3A" w:rsidRPr="00205C51">
              <w:rPr>
                <w:rStyle w:val="Collegamentoipertestuale"/>
                <w:noProof/>
              </w:rPr>
              <w:t>2.3.4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Download.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9FDDDD4" w14:textId="64AEC0D9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5" w:history="1">
            <w:r w:rsidR="00B55E3A" w:rsidRPr="00205C51">
              <w:rPr>
                <w:rStyle w:val="Collegamentoipertestuale"/>
                <w:noProof/>
              </w:rPr>
              <w:t>2.4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Glossario dei termini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B33FB43" w14:textId="0AE8D75D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6" w:history="1">
            <w:r w:rsidR="00B55E3A" w:rsidRPr="00205C51">
              <w:rPr>
                <w:rStyle w:val="Collegamentoipertestuale"/>
                <w:noProof/>
              </w:rPr>
              <w:t>2.5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Diagrammi di analisi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43B0CBD" w14:textId="472331CA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7" w:history="1">
            <w:r w:rsidR="00B55E3A" w:rsidRPr="00205C51">
              <w:rPr>
                <w:rStyle w:val="Collegamentoipertestuale"/>
                <w:noProof/>
              </w:rPr>
              <w:t>2.5.1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Class Diagram di analisi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8646881" w14:textId="45B2122C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8" w:history="1">
            <w:r w:rsidR="00B55E3A" w:rsidRPr="00205C51">
              <w:rPr>
                <w:rStyle w:val="Collegamentoipertestuale"/>
                <w:noProof/>
              </w:rPr>
              <w:t>2.5.2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Download del file di una Class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7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F09FF64" w14:textId="71256A72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29" w:history="1">
            <w:r w:rsidR="00B55E3A" w:rsidRPr="00205C51">
              <w:rPr>
                <w:rStyle w:val="Collegamentoipertestuale"/>
                <w:noProof/>
              </w:rPr>
              <w:t>2.5.3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Upload di una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_Toc139894329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8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D979A0F" w14:textId="73600D5B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0" w:history="1">
            <w:r w:rsidR="00B55E3A" w:rsidRPr="00205C51">
              <w:rPr>
                <w:rStyle w:val="Collegamentoipertestuale"/>
                <w:noProof/>
              </w:rPr>
              <w:t>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Progettazione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9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BFE1FAB" w14:textId="194CFB6F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1" w:history="1">
            <w:r w:rsidR="00B55E3A" w:rsidRPr="00205C51">
              <w:rPr>
                <w:rStyle w:val="Collegamentoipertestuale"/>
                <w:noProof/>
              </w:rPr>
              <w:t>3.1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Component Diagram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F11C475" w14:textId="493F867A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2" w:history="1">
            <w:r w:rsidR="00B55E3A" w:rsidRPr="00205C51">
              <w:rPr>
                <w:rStyle w:val="Collegamentoipertestuale"/>
                <w:noProof/>
              </w:rPr>
              <w:t>3.2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Module Structures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7AA6E2F" w14:textId="792250B5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3" w:history="1">
            <w:r w:rsidR="00B55E3A" w:rsidRPr="00205C51">
              <w:rPr>
                <w:rStyle w:val="Collegamentoipertestuale"/>
                <w:noProof/>
              </w:rPr>
              <w:t>3.3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specifici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051C4F6" w14:textId="0D6B46D2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4" w:history="1">
            <w:r w:rsidR="00B55E3A" w:rsidRPr="00205C51">
              <w:rPr>
                <w:rStyle w:val="Collegamentoipertestuale"/>
                <w:noProof/>
              </w:rPr>
              <w:t>3.3.1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Class Diagram di dettaglio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BFDDA92" w14:textId="0145C5F0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5" w:history="1">
            <w:r w:rsidR="00B55E3A" w:rsidRPr="00205C51">
              <w:rPr>
                <w:rStyle w:val="Collegamentoipertestuale"/>
                <w:noProof/>
              </w:rPr>
              <w:t>3.3.2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4B6FEA3" w14:textId="2F26BE84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6" w:history="1">
            <w:r w:rsidR="00B55E3A" w:rsidRPr="00205C51">
              <w:rPr>
                <w:rStyle w:val="Collegamentoipertestuale"/>
                <w:noProof/>
              </w:rPr>
              <w:t>3.3.3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Download del file di una Class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B5386C3" w14:textId="2B5E594E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7" w:history="1">
            <w:r w:rsidR="00B55E3A" w:rsidRPr="00205C51">
              <w:rPr>
                <w:rStyle w:val="Collegamentoipertestuale"/>
                <w:noProof/>
              </w:rPr>
              <w:t>3.3.4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Upload di una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17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E65AEA0" w14:textId="30ECADEC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8" w:history="1">
            <w:r w:rsidR="00B55E3A" w:rsidRPr="00205C51">
              <w:rPr>
                <w:rStyle w:val="Collegamentoipertestuale"/>
                <w:noProof/>
              </w:rPr>
              <w:t>3.3.5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Generazione del path della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19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DE8E40D" w14:textId="5886954D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39" w:history="1">
            <w:r w:rsidR="00B55E3A" w:rsidRPr="00205C51">
              <w:rPr>
                <w:rStyle w:val="Collegamentoipertestuale"/>
                <w:noProof/>
              </w:rPr>
              <w:t>3.4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Requisiti aggiuntivi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_Toc139894339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2A819BD8" w14:textId="1E93582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0" w:history="1">
            <w:r w:rsidR="00B55E3A" w:rsidRPr="00205C51">
              <w:rPr>
                <w:rStyle w:val="Collegamentoipertestuale"/>
                <w:noProof/>
              </w:rPr>
              <w:t>3.4.1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Class Diagram di dettaglio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9446E22" w14:textId="0539DB87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1" w:history="1">
            <w:r w:rsidR="00B55E3A" w:rsidRPr="00205C51">
              <w:rPr>
                <w:rStyle w:val="Collegamentoipertestuale"/>
                <w:noProof/>
              </w:rPr>
              <w:t>3.4.2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Registrazione di un amministratore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6141DED3" w14:textId="124D290C" w:rsidR="00B55E3A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2" w:history="1"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21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70E21A4" w14:textId="05C2F949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3" w:history="1">
            <w:r w:rsidR="00B55E3A" w:rsidRPr="00205C51">
              <w:rPr>
                <w:rStyle w:val="Collegamentoipertestuale"/>
                <w:noProof/>
              </w:rPr>
              <w:t>3.4.3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Sequence Diagram: Login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42D5404" w14:textId="33A96307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4" w:history="1">
            <w:r w:rsidR="00B55E3A" w:rsidRPr="00205C51">
              <w:rPr>
                <w:rStyle w:val="Collegamentoipertestuale"/>
                <w:noProof/>
                <w:lang w:val="en-GB"/>
              </w:rPr>
              <w:t>3.4.4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9FCE336" w14:textId="76095C52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5" w:history="1">
            <w:r w:rsidR="00B55E3A" w:rsidRPr="00205C51">
              <w:rPr>
                <w:rStyle w:val="Collegamentoipertestuale"/>
                <w:noProof/>
              </w:rPr>
              <w:t>3.5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Allocation Structures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5A56C95" w14:textId="6BF6E031" w:rsidR="00B55E3A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6" w:history="1">
            <w:r w:rsidR="00B55E3A" w:rsidRPr="00205C51">
              <w:rPr>
                <w:rStyle w:val="Collegamentoipertestuale"/>
                <w:noProof/>
              </w:rPr>
              <w:t>3.5.1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Vista d’installazione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6433B10" w14:textId="1BF68FDF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7" w:history="1">
            <w:r w:rsidR="00B55E3A" w:rsidRPr="00205C51">
              <w:rPr>
                <w:rStyle w:val="Collegamentoipertestuale"/>
                <w:noProof/>
              </w:rPr>
              <w:t>3.6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Deployment View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C3DB1B9" w14:textId="045A8D99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8" w:history="1"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24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5D7E909" w14:textId="394C00CB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49" w:history="1">
            <w:r w:rsidR="00B55E3A" w:rsidRPr="00205C51">
              <w:rPr>
                <w:rStyle w:val="Collegamentoipertestuale"/>
                <w:noProof/>
              </w:rPr>
              <w:t>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Test API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_Toc139894349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7713EE82" w14:textId="7F15D98A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0" w:history="1">
            <w:r w:rsidR="00B55E3A" w:rsidRPr="00205C51">
              <w:rPr>
                <w:rStyle w:val="Collegamentoipertestuale"/>
                <w:noProof/>
              </w:rPr>
              <w:t>4.1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Home Page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_Toc139894350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2B1F553" w14:textId="46698D48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1" w:history="1">
            <w:r w:rsidR="00B55E3A" w:rsidRPr="00205C51">
              <w:rPr>
                <w:rStyle w:val="Collegamentoipertestuale"/>
                <w:noProof/>
              </w:rPr>
              <w:t>4.2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Registrazione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_Toc139894351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26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01D53FC" w14:textId="5F5B4424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2" w:history="1">
            <w:r w:rsidR="00B55E3A" w:rsidRPr="00205C51">
              <w:rPr>
                <w:rStyle w:val="Collegamentoipertestuale"/>
                <w:noProof/>
              </w:rPr>
              <w:t>4.3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Login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_Toc139894352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28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02BB46D" w14:textId="2519EDEE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3" w:history="1">
            <w:r w:rsidR="00B55E3A" w:rsidRPr="00205C51">
              <w:rPr>
                <w:rStyle w:val="Collegamentoipertestuale"/>
                <w:noProof/>
              </w:rPr>
              <w:t>4.4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Upload di una Classe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_Toc139894353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30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7B5972F" w14:textId="42CD7C62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4" w:history="1">
            <w:r w:rsidR="00B55E3A" w:rsidRPr="00205C51">
              <w:rPr>
                <w:rStyle w:val="Collegamentoipertestuale"/>
                <w:noProof/>
              </w:rPr>
              <w:t>4.5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Visualizzazione della lista delle Classi disponibili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_Toc139894354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32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4C75BAE5" w14:textId="38004E95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5" w:history="1">
            <w:r w:rsidR="00B55E3A" w:rsidRPr="00205C51">
              <w:rPr>
                <w:rStyle w:val="Collegamentoipertestuale"/>
                <w:noProof/>
              </w:rPr>
              <w:t>4.6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Download del file di una Class Under 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_Toc139894355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33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5B8FAE58" w14:textId="13FECCD2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6" w:history="1">
            <w:r w:rsidR="00B55E3A" w:rsidRPr="00205C51">
              <w:rPr>
                <w:rStyle w:val="Collegamentoipertestuale"/>
                <w:noProof/>
              </w:rPr>
              <w:t>4.7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Test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_Toc139894356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33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322046ED" w14:textId="0C86F8C6" w:rsidR="00B55E3A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7" w:history="1">
            <w:r w:rsidR="00B55E3A" w:rsidRPr="00205C51">
              <w:rPr>
                <w:rStyle w:val="Collegamentoipertestuale"/>
                <w:noProof/>
              </w:rPr>
              <w:t>5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Guida all’installazione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_Toc139894357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35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B4DCD96" w14:textId="4907474B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8" w:history="1">
            <w:r w:rsidR="00B55E3A" w:rsidRPr="00205C51">
              <w:rPr>
                <w:rStyle w:val="Collegamentoipertestuale"/>
                <w:noProof/>
              </w:rPr>
              <w:t>5.1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Docker Desktop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_Toc139894358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35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12D4C504" w14:textId="37D49B37" w:rsidR="00B55E3A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94359" w:history="1">
            <w:r w:rsidR="00B55E3A" w:rsidRPr="00205C51">
              <w:rPr>
                <w:rStyle w:val="Collegamentoipertestuale"/>
                <w:noProof/>
              </w:rPr>
              <w:t>5.2</w:t>
            </w:r>
            <w:r w:rsidR="00B55E3A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B55E3A" w:rsidRPr="00205C51">
              <w:rPr>
                <w:rStyle w:val="Collegamentoipertestuale"/>
                <w:noProof/>
              </w:rPr>
              <w:t>Ambiente Windows</w:t>
            </w:r>
            <w:r w:rsidR="00B55E3A">
              <w:rPr>
                <w:noProof/>
                <w:webHidden/>
              </w:rPr>
              <w:tab/>
            </w:r>
            <w:r w:rsidR="00B55E3A">
              <w:rPr>
                <w:noProof/>
                <w:webHidden/>
              </w:rPr>
              <w:fldChar w:fldCharType="begin"/>
            </w:r>
            <w:r w:rsidR="00B55E3A">
              <w:rPr>
                <w:noProof/>
                <w:webHidden/>
              </w:rPr>
              <w:instrText xml:space="preserve"> PAGEREF _Toc139894359 \h </w:instrText>
            </w:r>
            <w:r w:rsidR="00B55E3A">
              <w:rPr>
                <w:noProof/>
                <w:webHidden/>
              </w:rPr>
            </w:r>
            <w:r w:rsidR="00B55E3A">
              <w:rPr>
                <w:noProof/>
                <w:webHidden/>
              </w:rPr>
              <w:fldChar w:fldCharType="separate"/>
            </w:r>
            <w:r w:rsidR="00F26460">
              <w:rPr>
                <w:noProof/>
                <w:webHidden/>
              </w:rPr>
              <w:t>35</w:t>
            </w:r>
            <w:r w:rsidR="00B55E3A">
              <w:rPr>
                <w:noProof/>
                <w:webHidden/>
              </w:rPr>
              <w:fldChar w:fldCharType="end"/>
            </w:r>
          </w:hyperlink>
        </w:p>
        <w:p w14:paraId="062E5C4A" w14:textId="0796F5E9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894312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894313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894314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894315"/>
      <w:r>
        <w:t>R</w:t>
      </w:r>
      <w:r w:rsidR="009A5DFC">
        <w:t>egistrazione degli amministratori</w:t>
      </w:r>
      <w:bookmarkEnd w:id="3"/>
    </w:p>
    <w:p w14:paraId="0892E474" w14:textId="0053FC91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 </w:t>
      </w:r>
      <w:r w:rsidR="004528A5">
        <w:t>fornendo</w:t>
      </w:r>
      <w:r>
        <w:t xml:space="preserve"> nome, cognome, un indirizzo </w:t>
      </w:r>
      <w:r w:rsidR="004D3CBC">
        <w:t>e-mail</w:t>
      </w:r>
      <w:r>
        <w:t xml:space="preserve"> valido ed una password.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894316"/>
      <w:r>
        <w:t>A</w:t>
      </w:r>
      <w:r w:rsidR="0038014D">
        <w:t>utenticazione degli amministratori</w:t>
      </w:r>
      <w:bookmarkEnd w:id="4"/>
    </w:p>
    <w:p w14:paraId="359CFF3F" w14:textId="45B50A47" w:rsidR="007411AF" w:rsidRPr="007411AF" w:rsidRDefault="004528A5" w:rsidP="00D31AA4">
      <w:pPr>
        <w:jc w:val="both"/>
      </w:pPr>
      <w:r>
        <w:t>L</w:t>
      </w:r>
      <w:r w:rsidR="0038014D">
        <w:t>’amministratore forni</w:t>
      </w:r>
      <w:r>
        <w:t>sce</w:t>
      </w:r>
      <w:r w:rsidR="0038014D">
        <w:t xml:space="preserve"> l’indirizzo </w:t>
      </w:r>
      <w:r w:rsidR="001A5166">
        <w:t>e-mail</w:t>
      </w:r>
      <w:r w:rsidR="0038014D">
        <w:t xml:space="preserve"> </w:t>
      </w:r>
      <w:r>
        <w:t>specificato in fase di</w:t>
      </w:r>
      <w:r w:rsidR="0038014D">
        <w:t xml:space="preserve"> registrazione e la relativa passwor</w:t>
      </w:r>
      <w:r>
        <w:t>d; dopo l’autenticazione è possibile</w:t>
      </w:r>
      <w:r w:rsidR="0038014D">
        <w:t xml:space="preserve"> carica</w:t>
      </w:r>
      <w:r>
        <w:t>r</w:t>
      </w:r>
      <w:r w:rsidR="0038014D">
        <w:t xml:space="preserve">e </w:t>
      </w:r>
      <w:r>
        <w:t xml:space="preserve">le </w:t>
      </w:r>
      <w:r w:rsidR="00B921E8">
        <w:t>C</w:t>
      </w:r>
      <w:r w:rsidR="0038014D">
        <w:t>lassi</w:t>
      </w:r>
      <w:r w:rsidR="00384146">
        <w:t xml:space="preserve"> </w:t>
      </w:r>
      <w:r w:rsidR="00B921E8">
        <w:t>J</w:t>
      </w:r>
      <w:r w:rsidR="00384146">
        <w:t>ava da testare</w:t>
      </w:r>
      <w:r w:rsidR="0038014D">
        <w:t>.</w:t>
      </w:r>
    </w:p>
    <w:p w14:paraId="4E9CFC74" w14:textId="4329A500" w:rsidR="00120A8F" w:rsidRDefault="00120A8F" w:rsidP="00111078">
      <w:pPr>
        <w:pStyle w:val="Titolo1"/>
      </w:pPr>
      <w:bookmarkStart w:id="5" w:name="_Toc139894317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894318"/>
      <w:r>
        <w:t>Use Case Diagram</w:t>
      </w:r>
      <w:bookmarkEnd w:id="6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894319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72E1AEAB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219F6433" w:rsidR="004A1EE6" w:rsidRDefault="00416322" w:rsidP="004A1EE6">
            <w:pPr>
              <w:jc w:val="both"/>
            </w:pPr>
            <w:r w:rsidRPr="00416322">
              <w:t>Come amministratore registrato, voglio accedere alla pagina di autenticazione.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894320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894321"/>
      <w:r>
        <w:t>Registration</w:t>
      </w:r>
      <w:bookmarkEnd w:id="9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>Permette ad un amministratore di registrarsi per poter caricare una classUT</w:t>
            </w:r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68CDA169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 </w:t>
            </w:r>
            <w:r w:rsidR="00362BFB">
              <w:t>accede alla schermata di registrazione</w:t>
            </w:r>
          </w:p>
          <w:p w14:paraId="481A4206" w14:textId="200362C2" w:rsidR="00662788" w:rsidRDefault="00362BFB" w:rsidP="00662788">
            <w:pPr>
              <w:pStyle w:val="Paragrafoelenco"/>
              <w:numPr>
                <w:ilvl w:val="0"/>
                <w:numId w:val="37"/>
              </w:numPr>
            </w:pPr>
            <w:r>
              <w:t>I</w:t>
            </w:r>
            <w:r w:rsidR="00662788">
              <w:t>nserisce i dati richiesti e c</w:t>
            </w:r>
            <w:r>
              <w:t>onferma</w:t>
            </w:r>
            <w:r w:rsidR="00662788">
              <w:t xml:space="preserve">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894322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r>
              <w:t>Registered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>Permette ad un amministratore di caricare una nuova classUT</w:t>
            </w:r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48991C05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 xml:space="preserve">L’amministratore inserisce </w:t>
            </w:r>
            <w:r w:rsidR="00362BFB">
              <w:t>il file della classe UT e la sua complessità e conferma.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>La classeUT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alert</w:t>
            </w:r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894323"/>
      <w:r>
        <w:lastRenderedPageBreak/>
        <w:t>View All</w:t>
      </w:r>
      <w:bookmarkEnd w:id="11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>Permette di vedere tutte le class</w:t>
            </w:r>
            <w:r w:rsidR="00483AB9">
              <w:t>UT</w:t>
            </w:r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>L’attore apre la schermata per visualizzare le class</w:t>
            </w:r>
            <w:r w:rsidR="0064234B">
              <w:t>UT</w:t>
            </w:r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>Vengono visualizzate tutte le classUT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894324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>Permette di scaricare il codice di una determinata classUT</w:t>
            </w:r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>L’attore specifica il nome della class</w:t>
            </w:r>
            <w:r w:rsidR="00BF5C4B">
              <w:t>UT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894325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r>
              <w:t>ClassUT</w:t>
            </w:r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4EBA8BAD" w:rsidR="003658E9" w:rsidRDefault="00AA728D" w:rsidP="009C7754">
            <w:pPr>
              <w:jc w:val="center"/>
            </w:pPr>
            <w:r>
              <w:t>Insieme di Test relativi ad una specifica classUT</w:t>
            </w:r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894326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894327"/>
      <w:r>
        <w:t>Class Diagram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1CE6FF3" w:rsidR="00E15A6A" w:rsidRDefault="00A02BF6" w:rsidP="009C7754">
      <w:r>
        <w:t>La classe ClassUT_IE fornisce i servizi per gestire le operazioni CRUD delle class</w:t>
      </w:r>
      <w:r w:rsidR="00541CED">
        <w:t>i under test</w:t>
      </w:r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894328"/>
      <w:r w:rsidRPr="00A4533E">
        <w:lastRenderedPageBreak/>
        <w:t>Sequence Diagram: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r>
        <w:t>Sequence diagram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894329"/>
      <w:r>
        <w:lastRenderedPageBreak/>
        <w:t xml:space="preserve">Sequence Diagram: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r>
        <w:t>Sequence diagram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894330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r w:rsidRPr="00C74C85">
              <w:rPr>
                <w:i/>
                <w:iCs/>
              </w:rPr>
              <w:t>Hibernate</w:t>
            </w:r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APIs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r w:rsidRPr="009434B0">
              <w:rPr>
                <w:i/>
                <w:iCs/>
              </w:rPr>
              <w:t>ClassUTs</w:t>
            </w:r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r>
              <w:t>FasterXML</w:t>
            </w:r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r>
              <w:t>Maven</w:t>
            </w:r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build-automation</w:t>
            </w:r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r>
              <w:t>Thymeleaf</w:t>
            </w:r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894331"/>
      <w:r>
        <w:lastRenderedPageBreak/>
        <w:t>Component Diagram</w:t>
      </w:r>
      <w:bookmarkEnd w:id="19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CRUD ClassUT</w:t>
            </w:r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ClassUT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894332"/>
      <w:r>
        <w:lastRenderedPageBreak/>
        <w:t>Module Structures</w:t>
      </w:r>
      <w:bookmarkEnd w:id="20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44E2F528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</w:t>
      </w:r>
      <w:r w:rsidR="00FD53F0">
        <w:t xml:space="preserve">classe di appartenenza della </w:t>
      </w:r>
      <w:r w:rsidR="004A1EE6">
        <w:t xml:space="preserve">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894333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894334"/>
      <w:r>
        <w:t>Class Diagram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r>
              <w:t>uploadClassUT</w:t>
            </w:r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r>
              <w:t>downloadClassUT</w:t>
            </w:r>
          </w:p>
        </w:tc>
        <w:tc>
          <w:tcPr>
            <w:tcW w:w="3208" w:type="dxa"/>
          </w:tcPr>
          <w:p w14:paraId="122A632D" w14:textId="77FCAF84" w:rsidR="005577C6" w:rsidRDefault="00541CED" w:rsidP="00541CED">
            <w:pPr>
              <w:jc w:val="both"/>
            </w:pPr>
            <w:r>
              <w:t>-</w:t>
            </w:r>
            <w:r w:rsidR="005577C6"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r>
              <w:t>viewAll</w:t>
            </w:r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r w:rsidR="008E669F">
        <w:rPr>
          <w:i/>
          <w:iCs/>
        </w:rPr>
        <w:t>Entity</w:t>
      </w:r>
      <w:r w:rsidR="001F0338">
        <w:t xml:space="preserve"> si</w:t>
      </w:r>
      <w:r w:rsidR="008E669F">
        <w:t xml:space="preserve"> fa riferimento ed il tipo della chiave primaria utilizzata. Nello specifico, per gestire la persistenza dei metadati delle ClassiUT: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r w:rsidRPr="008E669F">
        <w:rPr>
          <w:i/>
          <w:iCs/>
          <w:lang w:val="en-GB"/>
        </w:rPr>
        <w:t>ClassUTRepository extends JpaRepository &lt;ClassUT,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r w:rsidR="004A6781">
        <w:rPr>
          <w:i/>
          <w:iCs/>
        </w:rPr>
        <w:t>find</w:t>
      </w:r>
      <w:r w:rsidR="00C52D42">
        <w:t>/</w:t>
      </w:r>
      <w:r w:rsidR="00C52D42">
        <w:rPr>
          <w:i/>
          <w:iCs/>
        </w:rPr>
        <w:t>findAll</w:t>
      </w:r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894335"/>
      <w:r>
        <w:t>Sequence Diagram: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541952BE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18860" cy="3335655"/>
            <wp:effectExtent l="0" t="0" r="0" b="0"/>
            <wp:wrapTopAndBottom/>
            <wp:docPr id="138547355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894336"/>
      <w:r w:rsidRPr="003B56E3">
        <w:lastRenderedPageBreak/>
        <w:t>Sequence Diagram: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79A389D9">
            <wp:simplePos x="0" y="0"/>
            <wp:positionH relativeFrom="column">
              <wp:posOffset>-377190</wp:posOffset>
            </wp:positionH>
            <wp:positionV relativeFrom="paragraph">
              <wp:posOffset>450215</wp:posOffset>
            </wp:positionV>
            <wp:extent cx="6887210" cy="4114165"/>
            <wp:effectExtent l="0" t="0" r="8890" b="635"/>
            <wp:wrapTopAndBottom/>
            <wp:docPr id="1458936389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r>
        <w:rPr>
          <w:i/>
          <w:iCs/>
        </w:rPr>
        <w:t>ResponseEntity</w:t>
      </w:r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894337"/>
      <w:r>
        <w:lastRenderedPageBreak/>
        <w:t>Sequence Diagram: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46DB4FF2" w:rsidR="009D3B84" w:rsidRPr="009D3B84" w:rsidRDefault="009D3B84" w:rsidP="009D3B84"/>
    <w:p w14:paraId="3497AA58" w14:textId="6696CD62" w:rsidR="009D3B84" w:rsidRPr="009D3B84" w:rsidRDefault="008222ED" w:rsidP="009D3B84">
      <w:pPr>
        <w:tabs>
          <w:tab w:val="left" w:pos="1056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606DCCA0">
            <wp:simplePos x="0" y="0"/>
            <wp:positionH relativeFrom="column">
              <wp:posOffset>369570</wp:posOffset>
            </wp:positionH>
            <wp:positionV relativeFrom="paragraph">
              <wp:posOffset>372110</wp:posOffset>
            </wp:positionV>
            <wp:extent cx="5771515" cy="6304915"/>
            <wp:effectExtent l="0" t="0" r="635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515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r>
        <w:rPr>
          <w:i/>
          <w:iCs/>
        </w:rPr>
        <w:t>Principal</w:t>
      </w:r>
      <w:r>
        <w:t xml:space="preserve"> presente nel package </w:t>
      </w:r>
      <w:r>
        <w:rPr>
          <w:i/>
          <w:iCs/>
        </w:rPr>
        <w:t>java.security</w:t>
      </w:r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r>
        <w:rPr>
          <w:i/>
          <w:iCs/>
        </w:rPr>
        <w:t>UploadClassResponse</w:t>
      </w:r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>Errori dovuti al path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non contiene caratteri ammissibili ma il path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r w:rsidR="00B83E6C">
        <w:rPr>
          <w:i/>
          <w:iCs/>
        </w:rPr>
        <w:t>InvalidPathException</w:t>
      </w:r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894338"/>
      <w:r>
        <w:lastRenderedPageBreak/>
        <w:t xml:space="preserve">Generazione del path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>La regola di generazione del path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r w:rsidRPr="004316F1">
        <w:rPr>
          <w:i/>
          <w:iCs/>
        </w:rPr>
        <w:t>root_directory</w:t>
      </w:r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r w:rsidRPr="004316F1">
        <w:rPr>
          <w:i/>
          <w:iCs/>
        </w:rPr>
        <w:t>file.upload-dir</w:t>
      </w:r>
    </w:p>
    <w:p w14:paraId="7B03A7F5" w14:textId="6CC3CFAA" w:rsidR="004316F1" w:rsidRDefault="004316F1" w:rsidP="004316F1">
      <w:pPr>
        <w:pStyle w:val="Paragrafoelenco"/>
        <w:jc w:val="both"/>
      </w:pPr>
      <w:r>
        <w:t xml:space="preserve"> nel file </w:t>
      </w:r>
      <w:r w:rsidRPr="004316F1">
        <w:rPr>
          <w:b/>
          <w:bCs/>
          <w:i/>
          <w:iCs/>
        </w:rPr>
        <w:t>application.properties</w:t>
      </w:r>
      <w:r>
        <w:t xml:space="preserve"> del progetto</w:t>
      </w:r>
      <w:r w:rsidR="00541CED">
        <w:t xml:space="preserve"> o nel </w:t>
      </w:r>
      <w:r w:rsidR="00541CED">
        <w:rPr>
          <w:b/>
          <w:bCs/>
          <w:i/>
          <w:iCs/>
        </w:rPr>
        <w:t>docker-compose.yml</w:t>
      </w:r>
      <w:r w:rsidR="00541CED">
        <w:t xml:space="preserve"> se il componente è eseguito in un ambiente Docker</w:t>
      </w:r>
      <w:r>
        <w:t>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r>
        <w:rPr>
          <w:i/>
          <w:iCs/>
        </w:rPr>
        <w:t>ClassUT_directory</w:t>
      </w:r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894339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894340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>Class Diagram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r w:rsidRPr="001D279C">
        <w:rPr>
          <w:i/>
          <w:iCs/>
        </w:rPr>
        <w:t>con</w:t>
      </w:r>
      <w:r>
        <w:rPr>
          <w:i/>
          <w:iCs/>
        </w:rPr>
        <w:t>fig</w:t>
      </w:r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>la homepage, alla pagina di login, alla pagina di registrazione e alle funzionalità di download e visualizzazione delle ClassiUT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r>
        <w:rPr>
          <w:i/>
          <w:iCs/>
        </w:rPr>
        <w:t>CustomUserDetailsService</w:t>
      </w:r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894341"/>
      <w:r>
        <w:t>Sequence Diagram: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894342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r w:rsidRPr="00A06794">
        <w:rPr>
          <w:i/>
          <w:iCs/>
        </w:rPr>
        <w:t>result</w:t>
      </w:r>
      <w:r>
        <w:t xml:space="preserve"> valida i dati inseriti nel form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894343"/>
      <w:r>
        <w:lastRenderedPageBreak/>
        <w:t>Sequence Diagram: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894344"/>
      <w:r>
        <w:rPr>
          <w:lang w:val="en-GB"/>
        </w:rPr>
        <w:t>Specifica REST APIs per AuthController</w:t>
      </w:r>
      <w:bookmarkEnd w:id="32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894345"/>
      <w:r>
        <w:lastRenderedPageBreak/>
        <w:t>Allocation Structures</w:t>
      </w:r>
      <w:bookmarkEnd w:id="33"/>
    </w:p>
    <w:p w14:paraId="0CB922E6" w14:textId="77777777" w:rsidR="0058300A" w:rsidRDefault="0058300A" w:rsidP="0058300A">
      <w:pPr>
        <w:pStyle w:val="Titolo3"/>
      </w:pPr>
      <w:bookmarkStart w:id="34" w:name="_Toc139894346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894347"/>
      <w:r>
        <w:lastRenderedPageBreak/>
        <w:t>Deployment View</w:t>
      </w:r>
      <w:bookmarkEnd w:id="35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894348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894349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screenshot delle richieste effettuate</w:t>
      </w:r>
      <w:r w:rsidR="009E3402">
        <w:t xml:space="preserve"> tramite API</w:t>
      </w:r>
      <w:r>
        <w:t xml:space="preserve"> con Postman</w:t>
      </w:r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894350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home():string</w:t>
            </w:r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894351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r w:rsidRPr="00E86E97">
              <w:rPr>
                <w:sz w:val="18"/>
                <w:szCs w:val="18"/>
              </w:rPr>
              <w:t>showRegistrationForm( model:Model)</w:t>
            </w:r>
            <w:r w:rsidR="00E86E97" w:rsidRPr="00E86E97">
              <w:rPr>
                <w:sz w:val="18"/>
                <w:szCs w:val="18"/>
              </w:rPr>
              <w:t>:string</w:t>
            </w:r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/register</w:t>
            </w:r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362BFB" w:rsidRDefault="00406BC0" w:rsidP="0097224A">
            <w:pPr>
              <w:jc w:val="center"/>
              <w:rPr>
                <w:sz w:val="18"/>
                <w:szCs w:val="18"/>
                <w:lang w:val="en-GB"/>
              </w:rPr>
            </w:pPr>
            <w:r w:rsidRPr="00362BFB">
              <w:rPr>
                <w:sz w:val="18"/>
                <w:szCs w:val="18"/>
                <w:lang w:val="en-GB"/>
              </w:rPr>
              <w:t>r</w:t>
            </w:r>
            <w:r w:rsidR="00E86E97" w:rsidRPr="00362BFB">
              <w:rPr>
                <w:sz w:val="18"/>
                <w:szCs w:val="18"/>
                <w:lang w:val="en-GB"/>
              </w:rPr>
              <w:t>egistration(adminDto:Admin, result:BindingResult, model:Model):string</w:t>
            </w:r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/register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r w:rsidRPr="00E86E97">
              <w:rPr>
                <w:i/>
                <w:iCs/>
              </w:rPr>
              <w:t>redirect:/register?success</w:t>
            </w:r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894352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r>
              <w:t>login():string</w:t>
            </w:r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7E4987B7" w14:textId="77777777" w:rsidR="00995A2B" w:rsidRDefault="00995A2B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894353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upload():string</w:t>
            </w:r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362BFB" w:rsidRDefault="00946896" w:rsidP="00946896">
            <w:pPr>
              <w:jc w:val="center"/>
              <w:rPr>
                <w:sz w:val="16"/>
                <w:szCs w:val="16"/>
                <w:lang w:val="en-GB"/>
              </w:rPr>
            </w:pPr>
            <w:r w:rsidRPr="00362BFB">
              <w:rPr>
                <w:sz w:val="16"/>
                <w:szCs w:val="16"/>
                <w:lang w:val="en-GB"/>
              </w:rPr>
              <w:t>uploadClassUT(class_file:MultipartFile, complexity:int, principal:Principal):UploadClassResponse</w:t>
            </w:r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r>
        <w:t>alert</w:t>
      </w:r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Postman</w:t>
      </w:r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Alert </w:t>
      </w:r>
      <w:r w:rsidR="003D0E33">
        <w:rPr>
          <w:i/>
          <w:iCs/>
          <w:sz w:val="16"/>
          <w:szCs w:val="16"/>
        </w:rPr>
        <w:t>che indica il corretto caricamento della classeUT</w:t>
      </w:r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r w:rsidRPr="00FE2547">
        <w:rPr>
          <w:i/>
          <w:iCs/>
          <w:sz w:val="16"/>
          <w:szCs w:val="16"/>
        </w:rPr>
        <w:t xml:space="preserve">Screenshot </w:t>
      </w:r>
      <w:r w:rsidR="00060C61">
        <w:rPr>
          <w:i/>
          <w:iCs/>
          <w:sz w:val="16"/>
          <w:szCs w:val="16"/>
        </w:rPr>
        <w:t xml:space="preserve"> http POST </w:t>
      </w:r>
      <w:r w:rsidRPr="00FE2547">
        <w:rPr>
          <w:i/>
          <w:iCs/>
          <w:sz w:val="16"/>
          <w:szCs w:val="16"/>
        </w:rPr>
        <w:t>con Postman</w:t>
      </w:r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894354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3021"/>
        <w:gridCol w:w="3210"/>
      </w:tblGrid>
      <w:tr w:rsidR="00060C61" w14:paraId="2B351D10" w14:textId="77777777" w:rsidTr="004F4EA0">
        <w:tc>
          <w:tcPr>
            <w:tcW w:w="3397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021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4F4EA0">
        <w:tc>
          <w:tcPr>
            <w:tcW w:w="3397" w:type="dxa"/>
          </w:tcPr>
          <w:p w14:paraId="2FA8A6C9" w14:textId="26E7CA6C" w:rsidR="00060C61" w:rsidRDefault="00060C61" w:rsidP="00060C61">
            <w:pPr>
              <w:jc w:val="center"/>
            </w:pPr>
            <w:r>
              <w:t>viewAll():ClassUT_DTO</w:t>
            </w:r>
            <w:r w:rsidR="004F4EA0">
              <w:t>[]</w:t>
            </w:r>
          </w:p>
        </w:tc>
        <w:tc>
          <w:tcPr>
            <w:tcW w:w="3021" w:type="dxa"/>
          </w:tcPr>
          <w:p w14:paraId="74133ACB" w14:textId="7B37ACCD" w:rsidR="00060C61" w:rsidRDefault="004F4EA0" w:rsidP="004F4EA0">
            <w:pPr>
              <w:jc w:val="center"/>
            </w:pPr>
            <w:r>
              <w:t>ClassUT_DTO[]</w:t>
            </w:r>
          </w:p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5622A20B" w14:textId="0DB79D57" w:rsidR="00830958" w:rsidRPr="00830958" w:rsidRDefault="00E0033F" w:rsidP="0058300A">
      <w:pPr>
        <w:pStyle w:val="Titolo2"/>
      </w:pPr>
      <w:bookmarkStart w:id="43" w:name="_Toc139894355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362BFB" w:rsidRDefault="00627CBE" w:rsidP="00627CBE">
            <w:pPr>
              <w:rPr>
                <w:sz w:val="16"/>
                <w:szCs w:val="16"/>
                <w:lang w:val="en-GB"/>
              </w:rPr>
            </w:pPr>
            <w:r w:rsidRPr="00362BFB">
              <w:rPr>
                <w:sz w:val="16"/>
                <w:szCs w:val="16"/>
                <w:lang w:val="en-GB"/>
              </w:rPr>
              <w:t>downloadClassUT(fileName:string):ResponseEntity&lt;Resource&gt;</w:t>
            </w:r>
          </w:p>
        </w:tc>
        <w:tc>
          <w:tcPr>
            <w:tcW w:w="2410" w:type="dxa"/>
          </w:tcPr>
          <w:p w14:paraId="277F2BC4" w14:textId="1F8D5305" w:rsidR="00627CBE" w:rsidRPr="004F4EA0" w:rsidRDefault="004F4EA0" w:rsidP="004F4EA0">
            <w:pPr>
              <w:jc w:val="center"/>
              <w:rPr>
                <w:sz w:val="18"/>
                <w:szCs w:val="18"/>
              </w:rPr>
            </w:pPr>
            <w:r w:rsidRPr="004F4EA0">
              <w:rPr>
                <w:sz w:val="18"/>
                <w:szCs w:val="18"/>
              </w:rPr>
              <w:t>ResponseEntity&lt;Resource&gt;</w:t>
            </w:r>
          </w:p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Screenshot</w:t>
      </w:r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>con Postman</w:t>
      </w:r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894356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Postcondizioni Ottenute</w:t>
            </w:r>
          </w:p>
        </w:tc>
        <w:tc>
          <w:tcPr>
            <w:tcW w:w="1258" w:type="dxa"/>
          </w:tcPr>
          <w:p w14:paraId="34968AD1" w14:textId="2F02943C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Esito (FAIL, PASS)</w:t>
            </w:r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6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87" w:type="dxa"/>
          </w:tcPr>
          <w:p w14:paraId="60CE58A6" w14:textId="13B52490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672BB032" w14:textId="47241E49" w:rsidR="0098487E" w:rsidRDefault="000649CD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>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 w:rsidR="0098487E"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Pr="00362BFB" w:rsidRDefault="0098487E" w:rsidP="00233F9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1F42AEF4" w14:textId="66BE410C" w:rsidR="0098487E" w:rsidRDefault="000649CD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87" w:type="dxa"/>
          </w:tcPr>
          <w:p w14:paraId="09FBD899" w14:textId="2E75F493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91" w:type="dxa"/>
          </w:tcPr>
          <w:p w14:paraId="1DB1129E" w14:textId="11E01B8F" w:rsidR="0098487E" w:rsidRDefault="000649CD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può caricare il codice di una nuova classeUT.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45C69792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</w:t>
            </w:r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DA62B1">
              <w:rPr>
                <w:i/>
                <w:iCs/>
                <w:sz w:val="16"/>
                <w:szCs w:val="16"/>
              </w:rPr>
              <w:t>Invalid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EB18B9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2D5CE803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>"File uploaded successfully!"</w:t>
            </w:r>
          </w:p>
        </w:tc>
        <w:tc>
          <w:tcPr>
            <w:tcW w:w="1187" w:type="dxa"/>
          </w:tcPr>
          <w:p w14:paraId="31BEA422" w14:textId="585AEA0B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>"File uploaded successfully!"</w:t>
            </w: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7BD31011" w:rsidR="00B0319B" w:rsidRDefault="000649CD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2C45DC21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Forbidden</w:t>
            </w:r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Forbidden</w:t>
            </w:r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 è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4D1B29" w14:paraId="212573D5" w14:textId="77777777" w:rsidTr="0098487E">
        <w:tc>
          <w:tcPr>
            <w:tcW w:w="1181" w:type="dxa"/>
          </w:tcPr>
          <w:p w14:paraId="06FBBCF9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046B1C8A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BE81165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15860EC" w14:textId="1C32976E" w:rsidR="004D1B29" w:rsidRDefault="004D1B29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3U</w:t>
            </w:r>
          </w:p>
        </w:tc>
        <w:tc>
          <w:tcPr>
            <w:tcW w:w="1200" w:type="dxa"/>
          </w:tcPr>
          <w:p w14:paraId="468B109B" w14:textId="1A1B0342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Incorretto inserimento dei dati input, classUT con lo stesso nome di una già nella base di dati.</w:t>
            </w:r>
          </w:p>
        </w:tc>
        <w:tc>
          <w:tcPr>
            <w:tcW w:w="1185" w:type="dxa"/>
          </w:tcPr>
          <w:p w14:paraId="6008E01A" w14:textId="554EC31B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autenticato.</w:t>
            </w:r>
          </w:p>
        </w:tc>
        <w:tc>
          <w:tcPr>
            <w:tcW w:w="1408" w:type="dxa"/>
          </w:tcPr>
          <w:p w14:paraId="499FC74A" w14:textId="77777777" w:rsid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4F8A1E76" w14:textId="11AD2B9E" w:rsidR="004D1B29" w:rsidRPr="00B0319B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3C494E0" w14:textId="288CA993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073921">
              <w:rPr>
                <w:i/>
                <w:iCs/>
                <w:sz w:val="16"/>
                <w:szCs w:val="16"/>
              </w:rPr>
              <w:t>Errors occurred during saving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  <w:p w14:paraId="00BF669E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55E63BE" w14:textId="77777777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r w:rsidRPr="00073921">
              <w:rPr>
                <w:i/>
                <w:iCs/>
                <w:sz w:val="16"/>
                <w:szCs w:val="16"/>
              </w:rPr>
              <w:t>Errors occurred during saving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  <w:p w14:paraId="49D07565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5D346DCC" w14:textId="17AEE68E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 è stata caricata nuovamente.</w:t>
            </w:r>
          </w:p>
        </w:tc>
        <w:tc>
          <w:tcPr>
            <w:tcW w:w="1258" w:type="dxa"/>
          </w:tcPr>
          <w:p w14:paraId="5425F858" w14:textId="77777777" w:rsidR="004D1B29" w:rsidRDefault="004D1B29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6096F66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CDF5E7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F6502B3" w14:textId="0DA02813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0F1AAC97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Il codice della classUT scelta è stato scaricato</w:t>
            </w:r>
          </w:p>
        </w:tc>
        <w:tc>
          <w:tcPr>
            <w:tcW w:w="1258" w:type="dxa"/>
          </w:tcPr>
          <w:p w14:paraId="37DB0E7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794B3B57" w14:textId="4651A8D4" w:rsidR="007043F9" w:rsidRDefault="007043F9" w:rsidP="007043F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la classe specificata non è disponibile.</w:t>
            </w:r>
          </w:p>
        </w:tc>
        <w:tc>
          <w:tcPr>
            <w:tcW w:w="1185" w:type="dxa"/>
          </w:tcPr>
          <w:p w14:paraId="7534DCF1" w14:textId="0D5BE517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 non 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080D0AF5" w14:textId="53D59E6C" w:rsidR="00C97846" w:rsidRDefault="004D1B29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Esempio.java</w:t>
            </w:r>
          </w:p>
        </w:tc>
        <w:tc>
          <w:tcPr>
            <w:tcW w:w="1018" w:type="dxa"/>
          </w:tcPr>
          <w:p w14:paraId="07859A3D" w14:textId="77777777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776A00CA" w14:textId="2E1B6E20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Not Found</w:t>
            </w:r>
          </w:p>
        </w:tc>
        <w:tc>
          <w:tcPr>
            <w:tcW w:w="1187" w:type="dxa"/>
          </w:tcPr>
          <w:p w14:paraId="786E33BE" w14:textId="77777777" w:rsidR="008308BB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38AD3088" w14:textId="36C3EB8C" w:rsidR="00C97846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Not Found</w:t>
            </w:r>
          </w:p>
        </w:tc>
        <w:tc>
          <w:tcPr>
            <w:tcW w:w="1191" w:type="dxa"/>
          </w:tcPr>
          <w:p w14:paraId="672BA1A7" w14:textId="3316211E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classUT non è stata trovata.</w:t>
            </w:r>
          </w:p>
        </w:tc>
        <w:tc>
          <w:tcPr>
            <w:tcW w:w="1258" w:type="dxa"/>
          </w:tcPr>
          <w:p w14:paraId="12D34166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  <w:p w14:paraId="5B497429" w14:textId="77777777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</w:p>
          <w:p w14:paraId="0FE5721E" w14:textId="7E1E3780" w:rsidR="008308BB" w:rsidRDefault="008308BB" w:rsidP="008308B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06557454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41642472" w14:textId="19705ABB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Ci sono classUT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>Vengono visualizzate tutte le classUT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651CA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268C7064" w14:textId="77777777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FC8DDAF" w14:textId="5BD4D093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  <w:p w14:paraId="6C687789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175C7D6E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Non ci sono classUT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>Vengono visualizzate tutte le classUT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894357"/>
      <w:r>
        <w:lastRenderedPageBreak/>
        <w:t>Guida all’installazione</w:t>
      </w:r>
      <w:bookmarkEnd w:id="45"/>
    </w:p>
    <w:p w14:paraId="6B6857F9" w14:textId="2724D3B3" w:rsidR="00541CED" w:rsidRPr="00541CED" w:rsidRDefault="00145B54" w:rsidP="00541CED">
      <w:pPr>
        <w:pStyle w:val="Titolo2"/>
      </w:pPr>
      <w:bookmarkStart w:id="46" w:name="_Toc139894358"/>
      <w:r>
        <w:t>Docker Desktop</w:t>
      </w:r>
      <w:bookmarkEnd w:id="46"/>
    </w:p>
    <w:p w14:paraId="163E78FE" w14:textId="6C2A044E" w:rsidR="00740794" w:rsidRDefault="00111078" w:rsidP="00740794">
      <w:pPr>
        <w:jc w:val="both"/>
      </w:pPr>
      <w:r>
        <w:t>Pre-requisiti: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2A5982BE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r w:rsidRPr="00111078">
        <w:rPr>
          <w:i/>
          <w:iCs/>
        </w:rPr>
        <w:t>docker-compose.yml</w:t>
      </w:r>
      <w:r>
        <w:t xml:space="preserve"> presente nella cartella </w:t>
      </w:r>
      <w:r w:rsidR="00FD53F0">
        <w:t>./</w:t>
      </w:r>
      <w:r>
        <w:rPr>
          <w:i/>
          <w:iCs/>
        </w:rPr>
        <w:t>classUT-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006ABC83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r w:rsidR="004E2188">
        <w:t>dell’host</w:t>
      </w:r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  <w:r w:rsidR="004E2188">
        <w:t xml:space="preserve"> In questo modo è possibile accedere al componente dal proprio browser.</w:t>
      </w:r>
    </w:p>
    <w:p w14:paraId="78F11FCB" w14:textId="7362345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 w:rsidRPr="00111078">
        <w:rPr>
          <w:i/>
          <w:iCs/>
        </w:rPr>
        <w:t>path</w:t>
      </w:r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ClassiUT.</w:t>
      </w:r>
      <w:r w:rsidR="007924F4">
        <w:t xml:space="preserve"> Tale volume conferisce al container la capacità di salvare i file caricati su una porzione di filesystem dell’host. </w:t>
      </w:r>
    </w:p>
    <w:p w14:paraId="0A5B9D32" w14:textId="5AD69F6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r>
        <w:rPr>
          <w:i/>
          <w:iCs/>
        </w:rPr>
        <w:t>path</w:t>
      </w:r>
      <w:r>
        <w:t xml:space="preserve"> assoluto dove devono essere memorizzati le informazioni del database al fine di essere mantenute anche dopo lo </w:t>
      </w:r>
      <w:r>
        <w:rPr>
          <w:i/>
          <w:iCs/>
        </w:rPr>
        <w:t>shut-down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Default="00111078" w:rsidP="0016000E">
      <w:pPr>
        <w:jc w:val="center"/>
        <w:rPr>
          <w:i/>
          <w:iCs/>
        </w:rPr>
      </w:pPr>
      <w:r>
        <w:rPr>
          <w:i/>
          <w:iCs/>
        </w:rPr>
        <w:t>docker-compose up</w:t>
      </w:r>
    </w:p>
    <w:p w14:paraId="16649E2B" w14:textId="77777777" w:rsidR="007924F4" w:rsidRPr="007924F4" w:rsidRDefault="007924F4" w:rsidP="007924F4">
      <w:pPr>
        <w:jc w:val="both"/>
      </w:pPr>
    </w:p>
    <w:p w14:paraId="2FAE986C" w14:textId="11708B7E" w:rsidR="00145B54" w:rsidRDefault="00145B54" w:rsidP="00145B54">
      <w:pPr>
        <w:pStyle w:val="Titolo2"/>
      </w:pPr>
      <w:bookmarkStart w:id="47" w:name="_Toc139894359"/>
      <w:r>
        <w:t>Ambiente Windows</w:t>
      </w:r>
      <w:bookmarkEnd w:id="47"/>
    </w:p>
    <w:p w14:paraId="23A3C1AC" w14:textId="7C767D43" w:rsidR="00145B54" w:rsidRDefault="00145B54" w:rsidP="00145B54">
      <w:pPr>
        <w:jc w:val="both"/>
      </w:pPr>
      <w:r>
        <w:t>Pre-requisiti:</w:t>
      </w:r>
    </w:p>
    <w:p w14:paraId="06AAE397" w14:textId="77777777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MySQL Workbench 8.0</w:t>
      </w:r>
    </w:p>
    <w:p w14:paraId="53AF5448" w14:textId="0C5175A7" w:rsidR="00145B54" w:rsidRDefault="00145B54" w:rsidP="00145B54">
      <w:pPr>
        <w:jc w:val="both"/>
      </w:pPr>
      <w:r>
        <w:t>Di seguito sono riportati i passi per l’installazione ed esecuzione del componente:</w:t>
      </w:r>
    </w:p>
    <w:p w14:paraId="3D8E6008" w14:textId="3DA3F109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Clonare il repository da GitHub</w:t>
      </w:r>
    </w:p>
    <w:p w14:paraId="47BE8BDD" w14:textId="126F2A56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 xml:space="preserve">Editare il file </w:t>
      </w:r>
      <w:r>
        <w:rPr>
          <w:i/>
          <w:iCs/>
        </w:rPr>
        <w:t>application.properties</w:t>
      </w:r>
      <w:r>
        <w:t xml:space="preserve"> specificando:</w:t>
      </w:r>
    </w:p>
    <w:p w14:paraId="2174D758" w14:textId="6D15E0A0" w:rsid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>URL del server database a cui il componente deve collegarsi</w:t>
      </w:r>
    </w:p>
    <w:p w14:paraId="61CF3339" w14:textId="5B5BCC93" w:rsidR="00145B54" w:rsidRP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 xml:space="preserve">Il </w:t>
      </w:r>
      <w:r w:rsidRPr="00145B54">
        <w:rPr>
          <w:i/>
          <w:iCs/>
        </w:rPr>
        <w:t>path</w:t>
      </w:r>
      <w:r>
        <w:t xml:space="preserve"> assoluto dove devono essere salvati file caricati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22812" w14:textId="77777777" w:rsidR="0070264E" w:rsidRDefault="0070264E" w:rsidP="0003489F">
      <w:pPr>
        <w:spacing w:after="0" w:line="240" w:lineRule="auto"/>
      </w:pPr>
      <w:r>
        <w:separator/>
      </w:r>
    </w:p>
  </w:endnote>
  <w:endnote w:type="continuationSeparator" w:id="0">
    <w:p w14:paraId="0DF09898" w14:textId="77777777" w:rsidR="0070264E" w:rsidRDefault="0070264E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6794B" w14:textId="77777777" w:rsidR="0070264E" w:rsidRDefault="0070264E" w:rsidP="0003489F">
      <w:pPr>
        <w:spacing w:after="0" w:line="240" w:lineRule="auto"/>
      </w:pPr>
      <w:r>
        <w:separator/>
      </w:r>
    </w:p>
  </w:footnote>
  <w:footnote w:type="continuationSeparator" w:id="0">
    <w:p w14:paraId="0EBAA53C" w14:textId="77777777" w:rsidR="0070264E" w:rsidRDefault="0070264E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DA7FC8"/>
    <w:multiLevelType w:val="hybridMultilevel"/>
    <w:tmpl w:val="FD9291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64A75"/>
    <w:multiLevelType w:val="hybridMultilevel"/>
    <w:tmpl w:val="D5BE8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A39D7"/>
    <w:multiLevelType w:val="hybridMultilevel"/>
    <w:tmpl w:val="43DC999A"/>
    <w:lvl w:ilvl="0" w:tplc="6FE4F2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6"/>
  </w:num>
  <w:num w:numId="2" w16cid:durableId="823394888">
    <w:abstractNumId w:val="4"/>
  </w:num>
  <w:num w:numId="3" w16cid:durableId="150946421">
    <w:abstractNumId w:val="38"/>
  </w:num>
  <w:num w:numId="4" w16cid:durableId="1840073805">
    <w:abstractNumId w:val="27"/>
  </w:num>
  <w:num w:numId="5" w16cid:durableId="387724406">
    <w:abstractNumId w:val="36"/>
  </w:num>
  <w:num w:numId="6" w16cid:durableId="1139762177">
    <w:abstractNumId w:val="2"/>
  </w:num>
  <w:num w:numId="7" w16cid:durableId="77408430">
    <w:abstractNumId w:val="17"/>
  </w:num>
  <w:num w:numId="8" w16cid:durableId="1616254508">
    <w:abstractNumId w:val="20"/>
  </w:num>
  <w:num w:numId="9" w16cid:durableId="179127419">
    <w:abstractNumId w:val="4"/>
    <w:lvlOverride w:ilvl="0">
      <w:startOverride w:val="1"/>
    </w:lvlOverride>
  </w:num>
  <w:num w:numId="10" w16cid:durableId="1729037943">
    <w:abstractNumId w:val="16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31"/>
  </w:num>
  <w:num w:numId="13" w16cid:durableId="1129855656">
    <w:abstractNumId w:val="40"/>
  </w:num>
  <w:num w:numId="14" w16cid:durableId="64106155">
    <w:abstractNumId w:val="18"/>
  </w:num>
  <w:num w:numId="15" w16cid:durableId="1061056452">
    <w:abstractNumId w:val="9"/>
  </w:num>
  <w:num w:numId="16" w16cid:durableId="87504430">
    <w:abstractNumId w:val="8"/>
  </w:num>
  <w:num w:numId="17" w16cid:durableId="1092512285">
    <w:abstractNumId w:val="24"/>
  </w:num>
  <w:num w:numId="18" w16cid:durableId="2018771913">
    <w:abstractNumId w:val="25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30"/>
  </w:num>
  <w:num w:numId="23" w16cid:durableId="167407031">
    <w:abstractNumId w:val="28"/>
  </w:num>
  <w:num w:numId="24" w16cid:durableId="1608464720">
    <w:abstractNumId w:val="37"/>
  </w:num>
  <w:num w:numId="25" w16cid:durableId="394012057">
    <w:abstractNumId w:val="12"/>
  </w:num>
  <w:num w:numId="26" w16cid:durableId="2071609394">
    <w:abstractNumId w:val="11"/>
  </w:num>
  <w:num w:numId="27" w16cid:durableId="1507018548">
    <w:abstractNumId w:val="26"/>
  </w:num>
  <w:num w:numId="28" w16cid:durableId="336419627">
    <w:abstractNumId w:val="23"/>
  </w:num>
  <w:num w:numId="29" w16cid:durableId="1444498181">
    <w:abstractNumId w:val="21"/>
  </w:num>
  <w:num w:numId="30" w16cid:durableId="431752148">
    <w:abstractNumId w:val="1"/>
  </w:num>
  <w:num w:numId="31" w16cid:durableId="81335810">
    <w:abstractNumId w:val="39"/>
  </w:num>
  <w:num w:numId="32" w16cid:durableId="141389562">
    <w:abstractNumId w:val="14"/>
  </w:num>
  <w:num w:numId="33" w16cid:durableId="1186288664">
    <w:abstractNumId w:val="33"/>
  </w:num>
  <w:num w:numId="34" w16cid:durableId="317391819">
    <w:abstractNumId w:val="22"/>
  </w:num>
  <w:num w:numId="35" w16cid:durableId="1268274409">
    <w:abstractNumId w:val="13"/>
  </w:num>
  <w:num w:numId="36" w16cid:durableId="1226643769">
    <w:abstractNumId w:val="32"/>
  </w:num>
  <w:num w:numId="37" w16cid:durableId="1297955016">
    <w:abstractNumId w:val="10"/>
  </w:num>
  <w:num w:numId="38" w16cid:durableId="1838180923">
    <w:abstractNumId w:val="19"/>
  </w:num>
  <w:num w:numId="39" w16cid:durableId="1922137698">
    <w:abstractNumId w:val="29"/>
  </w:num>
  <w:num w:numId="40" w16cid:durableId="630982223">
    <w:abstractNumId w:val="35"/>
  </w:num>
  <w:num w:numId="41" w16cid:durableId="1389455326">
    <w:abstractNumId w:val="5"/>
  </w:num>
  <w:num w:numId="42" w16cid:durableId="1676376525">
    <w:abstractNumId w:val="41"/>
  </w:num>
  <w:num w:numId="43" w16cid:durableId="2132703056">
    <w:abstractNumId w:val="7"/>
  </w:num>
  <w:num w:numId="44" w16cid:durableId="1668629182">
    <w:abstractNumId w:val="34"/>
  </w:num>
  <w:num w:numId="45" w16cid:durableId="1985160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49CD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921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652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B54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256E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2C7C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BFB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28A5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97E2F"/>
    <w:rsid w:val="004A03B8"/>
    <w:rsid w:val="004A0E3F"/>
    <w:rsid w:val="004A1EE6"/>
    <w:rsid w:val="004A20FB"/>
    <w:rsid w:val="004A2D46"/>
    <w:rsid w:val="004A3B3F"/>
    <w:rsid w:val="004A4097"/>
    <w:rsid w:val="004A49A3"/>
    <w:rsid w:val="004A4E6F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1B29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188"/>
    <w:rsid w:val="004E2A6B"/>
    <w:rsid w:val="004E675B"/>
    <w:rsid w:val="004E7BC0"/>
    <w:rsid w:val="004F19A7"/>
    <w:rsid w:val="004F2B5A"/>
    <w:rsid w:val="004F4D17"/>
    <w:rsid w:val="004F4EA0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41CED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6A02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0B74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264E"/>
    <w:rsid w:val="007043F9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2CF9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24F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22ED"/>
    <w:rsid w:val="0082362F"/>
    <w:rsid w:val="0082560E"/>
    <w:rsid w:val="008277AE"/>
    <w:rsid w:val="00827953"/>
    <w:rsid w:val="00827FD5"/>
    <w:rsid w:val="008306E8"/>
    <w:rsid w:val="008308BB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1A6A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48CE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182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3A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3607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B5D6A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15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E8B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1BFB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6460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464"/>
    <w:rsid w:val="00F7089A"/>
    <w:rsid w:val="00F73A5D"/>
    <w:rsid w:val="00F758F6"/>
    <w:rsid w:val="00F75A0E"/>
    <w:rsid w:val="00F7678A"/>
    <w:rsid w:val="00F7688D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29C1"/>
    <w:rsid w:val="00FC3203"/>
    <w:rsid w:val="00FC3479"/>
    <w:rsid w:val="00FC4AFA"/>
    <w:rsid w:val="00FC5E51"/>
    <w:rsid w:val="00FC64AA"/>
    <w:rsid w:val="00FD223E"/>
    <w:rsid w:val="00FD4170"/>
    <w:rsid w:val="00FD4DFB"/>
    <w:rsid w:val="00FD53F0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va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mailto:prova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2037</TotalTime>
  <Pages>1</Pages>
  <Words>3379</Words>
  <Characters>19265</Characters>
  <Application>Microsoft Office Word</Application>
  <DocSecurity>0</DocSecurity>
  <Lines>160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LUCA CARDELLICCHIO</cp:lastModifiedBy>
  <cp:revision>188</cp:revision>
  <cp:lastPrinted>2023-07-13T15:27:00Z</cp:lastPrinted>
  <dcterms:created xsi:type="dcterms:W3CDTF">2023-07-02T13:10:00Z</dcterms:created>
  <dcterms:modified xsi:type="dcterms:W3CDTF">2023-07-13T15:27:00Z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